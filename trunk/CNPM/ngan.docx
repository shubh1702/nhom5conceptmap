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AA4" w:rsidRDefault="00DB1895">
      <w:r>
        <w:t>Mau giao</w:t>
      </w:r>
    </w:p>
    <w:p w:rsidR="00DB1895" w:rsidRDefault="00DB1895">
      <w:r>
        <w:rPr>
          <w:noProof/>
        </w:rPr>
        <w:drawing>
          <wp:inline distT="0" distB="0" distL="0" distR="0">
            <wp:extent cx="594360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95" w:rsidRDefault="00DB1895">
      <w:r>
        <w:t>Cap 1</w:t>
      </w:r>
    </w:p>
    <w:p w:rsidR="00DB1895" w:rsidRDefault="00DB1895">
      <w:r>
        <w:rPr>
          <w:noProof/>
        </w:rPr>
        <w:drawing>
          <wp:inline distT="0" distB="0" distL="0" distR="0">
            <wp:extent cx="5934075" cy="1314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95" w:rsidRDefault="00DB1895">
      <w:r>
        <w:t>Cap 2</w:t>
      </w:r>
    </w:p>
    <w:p w:rsidR="00DB1895" w:rsidRDefault="00DB1895">
      <w:r>
        <w:rPr>
          <w:noProof/>
        </w:rPr>
        <w:drawing>
          <wp:inline distT="0" distB="0" distL="0" distR="0">
            <wp:extent cx="594360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95" w:rsidRDefault="00DB1895">
      <w:r>
        <w:t>Cap 3</w:t>
      </w:r>
    </w:p>
    <w:p w:rsidR="00DB1895" w:rsidRDefault="00DB1895">
      <w:r>
        <w:rPr>
          <w:noProof/>
        </w:rPr>
        <w:drawing>
          <wp:inline distT="0" distB="0" distL="0" distR="0">
            <wp:extent cx="5943600" cy="240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95" w:rsidRDefault="00DB1895">
      <w:r>
        <w:t>Dai hoc</w:t>
      </w:r>
    </w:p>
    <w:p w:rsidR="00DB1895" w:rsidRDefault="00DB1895">
      <w:r>
        <w:rPr>
          <w:noProof/>
        </w:rPr>
        <w:lastRenderedPageBreak/>
        <w:drawing>
          <wp:inline distT="0" distB="0" distL="0" distR="0">
            <wp:extent cx="59436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95" w:rsidRDefault="00DB1895">
      <w:r>
        <w:t>Dang nhap</w:t>
      </w:r>
    </w:p>
    <w:p w:rsidR="00DB1895" w:rsidRDefault="00DB1895">
      <w:r>
        <w:rPr>
          <w:noProof/>
        </w:rPr>
        <w:drawing>
          <wp:inline distT="0" distB="0" distL="0" distR="0">
            <wp:extent cx="520065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95" w:rsidRDefault="00DB1895">
      <w:r>
        <w:t>Dang ki</w:t>
      </w:r>
    </w:p>
    <w:p w:rsidR="00DB1895" w:rsidRDefault="00DB1895">
      <w:bookmarkStart w:id="0" w:name="_GoBack"/>
      <w:bookmarkEnd w:id="0"/>
    </w:p>
    <w:sectPr w:rsidR="00DB1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895"/>
    <w:rsid w:val="00B43AA4"/>
    <w:rsid w:val="00DB1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4A563B-5473-4540-BCB3-D65544E51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oc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10</TotalTime>
  <Pages>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</dc:creator>
  <cp:keywords/>
  <dc:description/>
  <cp:lastModifiedBy>Ngoc</cp:lastModifiedBy>
  <cp:revision>2</cp:revision>
  <dcterms:created xsi:type="dcterms:W3CDTF">2013-12-14T15:16:00Z</dcterms:created>
  <dcterms:modified xsi:type="dcterms:W3CDTF">2013-12-14T15:26:00Z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